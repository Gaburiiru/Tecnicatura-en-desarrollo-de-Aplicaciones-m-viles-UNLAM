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2360C" w14:textId="77777777" w:rsidR="004F6670" w:rsidRPr="00830F89" w:rsidRDefault="00FE456A" w:rsidP="00830F89">
      <w:pPr>
        <w:jc w:val="center"/>
        <w:rPr>
          <w:b/>
          <w:bCs/>
          <w:sz w:val="36"/>
          <w:szCs w:val="36"/>
          <w:u w:val="single"/>
        </w:rPr>
      </w:pPr>
      <w:r w:rsidRPr="00830F89">
        <w:rPr>
          <w:b/>
          <w:bCs/>
          <w:sz w:val="36"/>
          <w:szCs w:val="36"/>
          <w:u w:val="single"/>
        </w:rPr>
        <w:t>Informe</w:t>
      </w:r>
      <w:r w:rsidR="00830F89" w:rsidRPr="00830F89">
        <w:rPr>
          <w:b/>
          <w:bCs/>
          <w:sz w:val="36"/>
          <w:szCs w:val="36"/>
          <w:u w:val="single"/>
        </w:rPr>
        <w:t xml:space="preserve"> laboratorio</w:t>
      </w:r>
      <w:r w:rsidRPr="00830F89">
        <w:rPr>
          <w:b/>
          <w:bCs/>
          <w:sz w:val="36"/>
          <w:szCs w:val="36"/>
          <w:u w:val="single"/>
        </w:rPr>
        <w:t>:</w:t>
      </w:r>
    </w:p>
    <w:p w14:paraId="2D002FBF" w14:textId="77777777" w:rsidR="00830F89" w:rsidRDefault="00FE456A" w:rsidP="00830F89">
      <w:pPr>
        <w:jc w:val="center"/>
        <w:rPr>
          <w:b/>
          <w:bCs/>
          <w:sz w:val="36"/>
          <w:szCs w:val="36"/>
          <w:u w:val="single"/>
        </w:rPr>
      </w:pPr>
      <w:r w:rsidRPr="00830F89">
        <w:rPr>
          <w:b/>
          <w:bCs/>
          <w:sz w:val="36"/>
          <w:szCs w:val="36"/>
          <w:u w:val="single"/>
        </w:rPr>
        <w:t>T</w:t>
      </w:r>
      <w:r w:rsidR="00830F89">
        <w:rPr>
          <w:b/>
          <w:bCs/>
          <w:sz w:val="36"/>
          <w:szCs w:val="36"/>
          <w:u w:val="single"/>
        </w:rPr>
        <w:t>rabajo Práctico</w:t>
      </w:r>
      <w:r w:rsidRPr="00830F89">
        <w:rPr>
          <w:b/>
          <w:bCs/>
          <w:sz w:val="36"/>
          <w:szCs w:val="36"/>
          <w:u w:val="single"/>
        </w:rPr>
        <w:t xml:space="preserve"> de conectividad </w:t>
      </w:r>
    </w:p>
    <w:p w14:paraId="7B346D80" w14:textId="77777777" w:rsidR="006C70C3" w:rsidRPr="00830F89" w:rsidRDefault="00830F89" w:rsidP="00830F89">
      <w:pPr>
        <w:jc w:val="center"/>
        <w:rPr>
          <w:b/>
          <w:bCs/>
          <w:sz w:val="36"/>
          <w:szCs w:val="36"/>
          <w:u w:val="single"/>
        </w:rPr>
      </w:pPr>
      <w:r w:rsidRPr="00830F89">
        <w:rPr>
          <w:b/>
          <w:bCs/>
          <w:sz w:val="36"/>
          <w:szCs w:val="36"/>
          <w:u w:val="single"/>
        </w:rPr>
        <w:t>U</w:t>
      </w:r>
      <w:r w:rsidR="00FE456A" w:rsidRPr="00830F89">
        <w:rPr>
          <w:b/>
          <w:bCs/>
          <w:sz w:val="36"/>
          <w:szCs w:val="36"/>
          <w:u w:val="single"/>
        </w:rPr>
        <w:t>tilización del Simulador de Redes</w:t>
      </w:r>
    </w:p>
    <w:p w14:paraId="2559D3C5" w14:textId="06BE6AC8" w:rsidR="00FE456A" w:rsidRPr="00AB6888" w:rsidRDefault="006E329E">
      <w:pPr>
        <w:rPr>
          <w:sz w:val="36"/>
          <w:szCs w:val="36"/>
        </w:rPr>
      </w:pPr>
      <w:r w:rsidRPr="00AB6888">
        <w:rPr>
          <w:sz w:val="36"/>
          <w:szCs w:val="36"/>
        </w:rPr>
        <w:t xml:space="preserve">DNI : </w:t>
      </w:r>
      <w:r w:rsidRPr="00AB6888">
        <w:rPr>
          <w:sz w:val="36"/>
          <w:szCs w:val="36"/>
        </w:rPr>
        <w:fldChar w:fldCharType="begin">
          <w:ffData>
            <w:name w:val="Texto11"/>
            <w:enabled/>
            <w:calcOnExit w:val="0"/>
            <w:textInput>
              <w:type w:val="number"/>
              <w:maxLength w:val="8"/>
              <w:format w:val="0"/>
            </w:textInput>
          </w:ffData>
        </w:fldChar>
      </w:r>
      <w:bookmarkStart w:id="0" w:name="Texto11"/>
      <w:r w:rsidRPr="00AB6888">
        <w:rPr>
          <w:sz w:val="36"/>
          <w:szCs w:val="36"/>
        </w:rPr>
        <w:instrText xml:space="preserve"> FORMTEXT </w:instrText>
      </w:r>
      <w:r w:rsidRPr="00AB6888">
        <w:rPr>
          <w:sz w:val="36"/>
          <w:szCs w:val="36"/>
        </w:rPr>
      </w:r>
      <w:r w:rsidRPr="00AB6888">
        <w:rPr>
          <w:sz w:val="36"/>
          <w:szCs w:val="36"/>
        </w:rPr>
        <w:fldChar w:fldCharType="separate"/>
      </w:r>
      <w:r w:rsidR="00930641">
        <w:rPr>
          <w:noProof/>
          <w:sz w:val="36"/>
          <w:szCs w:val="36"/>
        </w:rPr>
        <w:t>44303930</w:t>
      </w:r>
      <w:r w:rsidRPr="00AB6888">
        <w:rPr>
          <w:sz w:val="36"/>
          <w:szCs w:val="36"/>
        </w:rPr>
        <w:fldChar w:fldCharType="end"/>
      </w:r>
      <w:bookmarkEnd w:id="0"/>
    </w:p>
    <w:p w14:paraId="021DE13F" w14:textId="08C4962C" w:rsidR="006E329E" w:rsidRPr="00AB6888" w:rsidRDefault="006E329E">
      <w:pPr>
        <w:rPr>
          <w:sz w:val="36"/>
          <w:szCs w:val="36"/>
        </w:rPr>
      </w:pPr>
      <w:r w:rsidRPr="00AB6888">
        <w:rPr>
          <w:sz w:val="36"/>
          <w:szCs w:val="36"/>
        </w:rPr>
        <w:t xml:space="preserve">Apellido y Nombre: </w:t>
      </w:r>
      <w:r w:rsidRPr="00AB6888">
        <w:rPr>
          <w:sz w:val="36"/>
          <w:szCs w:val="36"/>
        </w:rPr>
        <w:fldChar w:fldCharType="begin">
          <w:ffData>
            <w:name w:val="Texto12"/>
            <w:enabled/>
            <w:calcOnExit w:val="0"/>
            <w:textInput/>
          </w:ffData>
        </w:fldChar>
      </w:r>
      <w:bookmarkStart w:id="1" w:name="Texto12"/>
      <w:r w:rsidRPr="00AB6888">
        <w:rPr>
          <w:sz w:val="36"/>
          <w:szCs w:val="36"/>
        </w:rPr>
        <w:instrText xml:space="preserve"> FORMTEXT </w:instrText>
      </w:r>
      <w:r w:rsidRPr="00AB6888">
        <w:rPr>
          <w:sz w:val="36"/>
          <w:szCs w:val="36"/>
        </w:rPr>
      </w:r>
      <w:r w:rsidRPr="00AB6888">
        <w:rPr>
          <w:sz w:val="36"/>
          <w:szCs w:val="36"/>
        </w:rPr>
        <w:fldChar w:fldCharType="separate"/>
      </w:r>
      <w:r w:rsidR="00930641">
        <w:rPr>
          <w:sz w:val="36"/>
          <w:szCs w:val="36"/>
        </w:rPr>
        <w:t xml:space="preserve">Ricardes </w:t>
      </w:r>
      <w:r w:rsidR="00930641">
        <w:rPr>
          <w:noProof/>
          <w:sz w:val="36"/>
          <w:szCs w:val="36"/>
        </w:rPr>
        <w:t>Gabriel</w:t>
      </w:r>
      <w:r w:rsidRPr="00AB6888">
        <w:rPr>
          <w:sz w:val="36"/>
          <w:szCs w:val="36"/>
        </w:rPr>
        <w:fldChar w:fldCharType="end"/>
      </w:r>
      <w:bookmarkEnd w:id="1"/>
    </w:p>
    <w:p w14:paraId="4F56D599" w14:textId="2D5C4304" w:rsidR="006E329E" w:rsidRPr="00AB6888" w:rsidRDefault="006E329E">
      <w:pPr>
        <w:rPr>
          <w:sz w:val="36"/>
          <w:szCs w:val="36"/>
        </w:rPr>
      </w:pPr>
      <w:r w:rsidRPr="00AB6888">
        <w:rPr>
          <w:sz w:val="36"/>
          <w:szCs w:val="36"/>
        </w:rPr>
        <w:t xml:space="preserve">Carrera:  </w:t>
      </w:r>
      <w:r w:rsidRPr="00AB6888">
        <w:rPr>
          <w:sz w:val="36"/>
          <w:szCs w:val="36"/>
        </w:rPr>
        <w:fldChar w:fldCharType="begin">
          <w:ffData>
            <w:name w:val="Listadesplegable1"/>
            <w:enabled/>
            <w:calcOnExit w:val="0"/>
            <w:ddList>
              <w:result w:val="1"/>
              <w:listEntry w:val="Tecnicatura en Desarrollo WEB"/>
              <w:listEntry w:val="Tecnicatura en Desarrollo Mobile"/>
            </w:ddList>
          </w:ffData>
        </w:fldChar>
      </w:r>
      <w:bookmarkStart w:id="2" w:name="Listadesplegable1"/>
      <w:r w:rsidRPr="00AB6888">
        <w:rPr>
          <w:sz w:val="36"/>
          <w:szCs w:val="36"/>
        </w:rPr>
        <w:instrText xml:space="preserve"> FORMDROPDOWN </w:instrText>
      </w:r>
      <w:r w:rsidR="00000000">
        <w:rPr>
          <w:sz w:val="36"/>
          <w:szCs w:val="36"/>
        </w:rPr>
      </w:r>
      <w:r w:rsidR="00000000">
        <w:rPr>
          <w:sz w:val="36"/>
          <w:szCs w:val="36"/>
        </w:rPr>
        <w:fldChar w:fldCharType="separate"/>
      </w:r>
      <w:r w:rsidRPr="00AB6888">
        <w:rPr>
          <w:sz w:val="36"/>
          <w:szCs w:val="36"/>
        </w:rPr>
        <w:fldChar w:fldCharType="end"/>
      </w:r>
      <w:bookmarkEnd w:id="2"/>
    </w:p>
    <w:p w14:paraId="514D32C3" w14:textId="77777777" w:rsidR="00FE456A" w:rsidRDefault="00FE456A"/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645"/>
        <w:gridCol w:w="7849"/>
      </w:tblGrid>
      <w:tr w:rsidR="00FE456A" w14:paraId="1ADB9E21" w14:textId="77777777" w:rsidTr="00201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19A14E11" w14:textId="77777777" w:rsidR="00FE456A" w:rsidRDefault="00FE456A">
            <w:r>
              <w:t>1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C92E1" w14:textId="77777777" w:rsidR="00FE456A" w:rsidRPr="004F6670" w:rsidRDefault="00FE45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F6670">
              <w:rPr>
                <w:b w:val="0"/>
                <w:bCs w:val="0"/>
              </w:rPr>
              <w:t>Indicar el tipo de red que se simuló en el software. Describir brevemente abajo.</w:t>
            </w:r>
          </w:p>
        </w:tc>
      </w:tr>
      <w:tr w:rsidR="00FE456A" w14:paraId="09218C77" w14:textId="77777777" w:rsidTr="00201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764E0A0A" w14:textId="77777777" w:rsidR="00FE456A" w:rsidRDefault="00FE456A">
            <w:r>
              <w:t>Rta.: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4085C" w14:textId="15D8057B" w:rsidR="00FE456A" w:rsidRDefault="002864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….</w:t>
            </w:r>
            <w:r w:rsidR="00830F89">
              <w:fldChar w:fldCharType="begin">
                <w:ffData>
                  <w:name w:val="Texto1"/>
                  <w:enabled/>
                  <w:calcOnExit w:val="0"/>
                  <w:textInput/>
                </w:ffData>
              </w:fldChar>
            </w:r>
            <w:bookmarkStart w:id="3" w:name="Texto1"/>
            <w:r w:rsidR="00830F89">
              <w:instrText xml:space="preserve"> FORMTEXT </w:instrText>
            </w:r>
            <w:r w:rsidR="00830F89">
              <w:fldChar w:fldCharType="separate"/>
            </w:r>
            <w:r w:rsidR="007C3DF1">
              <w:rPr>
                <w:noProof/>
              </w:rPr>
              <w:t>Red WAN</w:t>
            </w:r>
            <w:r w:rsidR="00830F89">
              <w:fldChar w:fldCharType="end"/>
            </w:r>
            <w:bookmarkEnd w:id="3"/>
          </w:p>
        </w:tc>
      </w:tr>
      <w:tr w:rsidR="00FE456A" w14:paraId="599F4F27" w14:textId="77777777" w:rsidTr="00201E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671658F1" w14:textId="77777777" w:rsidR="00FE456A" w:rsidRDefault="00FE456A" w:rsidP="001F0CA2">
            <w:r>
              <w:t>2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EF9BA" w14:textId="77777777" w:rsidR="00FE456A" w:rsidRDefault="00286410" w:rsidP="001F0C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 iniciar la configuración del router, ¿Cuál es la configuración por defecto que viene el Router?</w:t>
            </w:r>
          </w:p>
        </w:tc>
      </w:tr>
      <w:tr w:rsidR="00FE456A" w14:paraId="405B1443" w14:textId="77777777" w:rsidTr="00201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4FAC6B4D" w14:textId="77777777" w:rsidR="00FE456A" w:rsidRDefault="00FE456A" w:rsidP="001F0CA2">
            <w:r>
              <w:t>Rta.: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D4489" w14:textId="635F5229" w:rsidR="00FE456A" w:rsidRDefault="00286410" w:rsidP="001F0C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….</w:t>
            </w:r>
            <w:r w:rsidR="00830F89">
              <w:fldChar w:fldCharType="begin">
                <w:ffData>
                  <w:name w:val="Texto2"/>
                  <w:enabled/>
                  <w:calcOnExit w:val="0"/>
                  <w:textInput/>
                </w:ffData>
              </w:fldChar>
            </w:r>
            <w:bookmarkStart w:id="4" w:name="Texto2"/>
            <w:r w:rsidR="00830F89">
              <w:instrText xml:space="preserve"> FORMTEXT </w:instrText>
            </w:r>
            <w:r w:rsidR="00830F89">
              <w:fldChar w:fldCharType="separate"/>
            </w:r>
            <w:r w:rsidR="007D322E">
              <w:t>la configuracion que viene por defecto es sin direccion IP ni mascara de red</w:t>
            </w:r>
            <w:r w:rsidR="00830F89">
              <w:fldChar w:fldCharType="end"/>
            </w:r>
            <w:bookmarkEnd w:id="4"/>
          </w:p>
        </w:tc>
      </w:tr>
      <w:tr w:rsidR="00FE456A" w14:paraId="250CE400" w14:textId="77777777" w:rsidTr="00201E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012515AD" w14:textId="77777777" w:rsidR="00FE456A" w:rsidRDefault="00FE456A" w:rsidP="001F0CA2">
            <w:r>
              <w:t>3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D3E55" w14:textId="77777777" w:rsidR="00FE456A" w:rsidRDefault="00286410" w:rsidP="001F0C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¿Cómo se denomina el modo inicial cuando aparece el símbolo “&gt;”?</w:t>
            </w:r>
          </w:p>
        </w:tc>
      </w:tr>
      <w:tr w:rsidR="00FE456A" w14:paraId="7815DFF3" w14:textId="77777777" w:rsidTr="00201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7A939DEA" w14:textId="77777777" w:rsidR="00FE456A" w:rsidRDefault="00FE456A" w:rsidP="001F0CA2">
            <w:r>
              <w:t>Rta.: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E0E43" w14:textId="51310895" w:rsidR="00FE456A" w:rsidRDefault="00830F89" w:rsidP="001F0C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o3"/>
                  <w:enabled/>
                  <w:calcOnExit w:val="0"/>
                  <w:textInput/>
                </w:ffData>
              </w:fldChar>
            </w:r>
            <w:bookmarkStart w:id="5" w:name="Texto3"/>
            <w:r>
              <w:instrText xml:space="preserve"> FORMTEXT </w:instrText>
            </w:r>
            <w:r>
              <w:fldChar w:fldCharType="separate"/>
            </w:r>
            <w:r w:rsidR="0050094B">
              <w:t>M</w:t>
            </w:r>
            <w:r w:rsidR="0050094B">
              <w:rPr>
                <w:noProof/>
              </w:rPr>
              <w:t>odo usuario</w:t>
            </w:r>
            <w:r>
              <w:fldChar w:fldCharType="end"/>
            </w:r>
            <w:bookmarkEnd w:id="5"/>
          </w:p>
        </w:tc>
      </w:tr>
      <w:tr w:rsidR="00286410" w14:paraId="33A3679B" w14:textId="77777777" w:rsidTr="00201E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7A3D75A5" w14:textId="77777777" w:rsidR="00286410" w:rsidRDefault="00286410" w:rsidP="00286410">
            <w:r>
              <w:t>4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72B43" w14:textId="77777777" w:rsidR="00286410" w:rsidRDefault="00286410" w:rsidP="00286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¿Cómo se denomina el modo inicial cuando aparece el símbolo “#”?</w:t>
            </w:r>
          </w:p>
        </w:tc>
      </w:tr>
      <w:tr w:rsidR="00286410" w14:paraId="201170E2" w14:textId="77777777" w:rsidTr="00201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1ECA7CFA" w14:textId="77777777" w:rsidR="00286410" w:rsidRDefault="00286410" w:rsidP="00286410">
            <w:r>
              <w:t>Rta.: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94A3A" w14:textId="0C27F28B" w:rsidR="00286410" w:rsidRDefault="00830F89" w:rsidP="002864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o4"/>
                  <w:enabled/>
                  <w:calcOnExit w:val="0"/>
                  <w:textInput/>
                </w:ffData>
              </w:fldChar>
            </w:r>
            <w:bookmarkStart w:id="6" w:name="Texto4"/>
            <w:r>
              <w:instrText xml:space="preserve"> FORMTEXT </w:instrText>
            </w:r>
            <w:r>
              <w:fldChar w:fldCharType="separate"/>
            </w:r>
            <w:r w:rsidR="0050094B">
              <w:rPr>
                <w:noProof/>
              </w:rPr>
              <w:t>Modo privilegio</w:t>
            </w:r>
            <w:r>
              <w:fldChar w:fldCharType="end"/>
            </w:r>
            <w:bookmarkEnd w:id="6"/>
          </w:p>
        </w:tc>
      </w:tr>
      <w:tr w:rsidR="00286410" w14:paraId="7271FEE5" w14:textId="77777777" w:rsidTr="00201E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58245176" w14:textId="77777777" w:rsidR="00286410" w:rsidRDefault="00286410" w:rsidP="00286410">
            <w:r>
              <w:t>5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60106" w14:textId="77777777" w:rsidR="00286410" w:rsidRDefault="00286410" w:rsidP="00286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¿Cuál es el comando utilizado para</w:t>
            </w:r>
            <w:r w:rsidR="003C2ECF">
              <w:t xml:space="preserve"> </w:t>
            </w:r>
            <w:r>
              <w:t>pasar de un modo a otro según las preguntas anteriores?</w:t>
            </w:r>
          </w:p>
        </w:tc>
      </w:tr>
      <w:tr w:rsidR="00286410" w14:paraId="325CC330" w14:textId="77777777" w:rsidTr="00201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1A4C8E7B" w14:textId="77777777" w:rsidR="00286410" w:rsidRDefault="00286410" w:rsidP="00286410">
            <w:r>
              <w:t>Rta.: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2BEC2" w14:textId="0D8D2A29" w:rsidR="00286410" w:rsidRDefault="00830F89" w:rsidP="002864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o5"/>
                  <w:enabled/>
                  <w:calcOnExit w:val="0"/>
                  <w:textInput/>
                </w:ffData>
              </w:fldChar>
            </w:r>
            <w:bookmarkStart w:id="7" w:name="Texto5"/>
            <w:r>
              <w:instrText xml:space="preserve"> FORMTEXT </w:instrText>
            </w:r>
            <w:r>
              <w:fldChar w:fldCharType="separate"/>
            </w:r>
            <w:r w:rsidR="0050094B">
              <w:t>Enable</w:t>
            </w:r>
            <w:r>
              <w:fldChar w:fldCharType="end"/>
            </w:r>
            <w:bookmarkEnd w:id="7"/>
          </w:p>
        </w:tc>
      </w:tr>
      <w:tr w:rsidR="00286410" w14:paraId="598F2FA4" w14:textId="77777777" w:rsidTr="00201E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2BB8D072" w14:textId="77777777" w:rsidR="00286410" w:rsidRDefault="00286410" w:rsidP="00286410">
            <w:r>
              <w:t>6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16E3E" w14:textId="77777777" w:rsidR="00286410" w:rsidRDefault="00286410" w:rsidP="00286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¿Cuál es el comando a utilizar para ingresar en el modo de configuración global?</w:t>
            </w:r>
          </w:p>
        </w:tc>
      </w:tr>
      <w:tr w:rsidR="00286410" w14:paraId="1027CAE5" w14:textId="77777777" w:rsidTr="00201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65238ECD" w14:textId="77777777" w:rsidR="00286410" w:rsidRDefault="00286410" w:rsidP="00286410">
            <w:r>
              <w:t>Rta.: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A41B7" w14:textId="04CEDAFD" w:rsidR="00286410" w:rsidRDefault="00830F89" w:rsidP="002864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o6"/>
                  <w:enabled/>
                  <w:calcOnExit w:val="0"/>
                  <w:textInput/>
                </w:ffData>
              </w:fldChar>
            </w:r>
            <w:bookmarkStart w:id="8" w:name="Texto6"/>
            <w:r>
              <w:instrText xml:space="preserve"> FORMTEXT </w:instrText>
            </w:r>
            <w:r>
              <w:fldChar w:fldCharType="separate"/>
            </w:r>
            <w:r w:rsidR="0050094B" w:rsidRPr="0050094B">
              <w:rPr>
                <w:noProof/>
              </w:rPr>
              <w:t>configure terminal</w:t>
            </w:r>
            <w:r>
              <w:fldChar w:fldCharType="end"/>
            </w:r>
            <w:bookmarkEnd w:id="8"/>
          </w:p>
        </w:tc>
      </w:tr>
      <w:tr w:rsidR="00286410" w14:paraId="51F49A19" w14:textId="77777777" w:rsidTr="00201E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619F7C9F" w14:textId="77777777" w:rsidR="00286410" w:rsidRDefault="00286410" w:rsidP="00286410">
            <w:r>
              <w:t>7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CB9E7" w14:textId="77777777" w:rsidR="00286410" w:rsidRDefault="00286410" w:rsidP="00286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¿Cuál es el comando para configurar una interface XXX genéricamente?</w:t>
            </w:r>
          </w:p>
        </w:tc>
      </w:tr>
      <w:tr w:rsidR="00286410" w14:paraId="5D9828E6" w14:textId="77777777" w:rsidTr="00201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2FC8A05A" w14:textId="77777777" w:rsidR="00286410" w:rsidRDefault="00286410" w:rsidP="00286410">
            <w:r>
              <w:t>Rta.: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C6C6B" w14:textId="665155F4" w:rsidR="00286410" w:rsidRDefault="00830F89" w:rsidP="002864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o7"/>
                  <w:enabled/>
                  <w:calcOnExit w:val="0"/>
                  <w:textInput/>
                </w:ffData>
              </w:fldChar>
            </w:r>
            <w:bookmarkStart w:id="9" w:name="Texto7"/>
            <w:r>
              <w:instrText xml:space="preserve"> FORMTEXT </w:instrText>
            </w:r>
            <w:r>
              <w:fldChar w:fldCharType="separate"/>
            </w:r>
            <w:r w:rsidR="0050094B" w:rsidRPr="0050094B">
              <w:rPr>
                <w:noProof/>
              </w:rPr>
              <w:t xml:space="preserve">interface </w:t>
            </w:r>
            <w:r w:rsidR="007A0D56">
              <w:rPr>
                <w:noProof/>
              </w:rPr>
              <w:t xml:space="preserve">y el tipo de numero en mi caso fue "interface </w:t>
            </w:r>
            <w:r w:rsidR="0050094B" w:rsidRPr="0050094B">
              <w:rPr>
                <w:noProof/>
              </w:rPr>
              <w:t>GigabitEthernet0/1</w:t>
            </w:r>
            <w:r w:rsidR="007A0D56">
              <w:rPr>
                <w:noProof/>
              </w:rPr>
              <w:t>"</w:t>
            </w:r>
            <w:r>
              <w:fldChar w:fldCharType="end"/>
            </w:r>
            <w:bookmarkEnd w:id="9"/>
          </w:p>
        </w:tc>
      </w:tr>
      <w:tr w:rsidR="00286410" w14:paraId="1AB0A0BC" w14:textId="77777777" w:rsidTr="00201E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3165EC34" w14:textId="77777777" w:rsidR="00286410" w:rsidRDefault="00286410" w:rsidP="00286410">
            <w:r>
              <w:t>8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348E7" w14:textId="77777777" w:rsidR="00286410" w:rsidRDefault="00286410" w:rsidP="00286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¿Cuáles son los parámetros mínimos a configurar dentro de la inteface?</w:t>
            </w:r>
          </w:p>
        </w:tc>
      </w:tr>
      <w:tr w:rsidR="00286410" w14:paraId="4835FD06" w14:textId="77777777" w:rsidTr="00201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05130579" w14:textId="77777777" w:rsidR="00286410" w:rsidRDefault="00286410" w:rsidP="00286410">
            <w:r>
              <w:t>Rta.: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596C6" w14:textId="04475B51" w:rsidR="00286410" w:rsidRDefault="00830F89" w:rsidP="002864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o8"/>
                  <w:enabled/>
                  <w:calcOnExit w:val="0"/>
                  <w:textInput/>
                </w:ffData>
              </w:fldChar>
            </w:r>
            <w:bookmarkStart w:id="10" w:name="Texto8"/>
            <w:r>
              <w:instrText xml:space="preserve"> FORMTEXT </w:instrText>
            </w:r>
            <w:r>
              <w:fldChar w:fldCharType="separate"/>
            </w:r>
            <w:r w:rsidR="007D322E">
              <w:rPr>
                <w:noProof/>
              </w:rPr>
              <w:t>la direccion IP y su mascara</w:t>
            </w:r>
            <w:r>
              <w:fldChar w:fldCharType="end"/>
            </w:r>
            <w:bookmarkEnd w:id="10"/>
          </w:p>
        </w:tc>
      </w:tr>
      <w:tr w:rsidR="00286410" w14:paraId="20B80433" w14:textId="77777777" w:rsidTr="00201E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5A38B9E0" w14:textId="77777777" w:rsidR="00286410" w:rsidRDefault="00286410" w:rsidP="00286410">
            <w:r>
              <w:lastRenderedPageBreak/>
              <w:t>9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FB964" w14:textId="77777777" w:rsidR="00286410" w:rsidRDefault="00286410" w:rsidP="00286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¿Qué datos necesito configurar en los equipos terminales?</w:t>
            </w:r>
          </w:p>
        </w:tc>
      </w:tr>
      <w:tr w:rsidR="00286410" w14:paraId="4836E895" w14:textId="77777777" w:rsidTr="00201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4E85EE52" w14:textId="77777777" w:rsidR="00286410" w:rsidRDefault="00286410" w:rsidP="00286410">
            <w:r>
              <w:t>Rta.: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498CF" w14:textId="2146EB2B" w:rsidR="00286410" w:rsidRDefault="00830F89" w:rsidP="002864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o9"/>
                  <w:enabled/>
                  <w:calcOnExit w:val="0"/>
                  <w:textInput/>
                </w:ffData>
              </w:fldChar>
            </w:r>
            <w:bookmarkStart w:id="11" w:name="Texto9"/>
            <w:r>
              <w:instrText xml:space="preserve"> FORMTEXT </w:instrText>
            </w:r>
            <w:r>
              <w:fldChar w:fldCharType="separate"/>
            </w:r>
            <w:r w:rsidR="007D322E">
              <w:t>Necesito establecer una direccion IP en los routers,IPv4,mascara en los PC, configurar una direccion IP para la interface y el serial para la coneccion entre routers</w:t>
            </w:r>
            <w:r>
              <w:fldChar w:fldCharType="end"/>
            </w:r>
            <w:bookmarkEnd w:id="11"/>
          </w:p>
        </w:tc>
      </w:tr>
      <w:tr w:rsidR="00286410" w14:paraId="451EB961" w14:textId="77777777" w:rsidTr="00201E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7D857C7C" w14:textId="77777777" w:rsidR="00286410" w:rsidRDefault="00286410" w:rsidP="00286410">
            <w:r>
              <w:t>10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5A885" w14:textId="77777777" w:rsidR="00286410" w:rsidRDefault="00286410" w:rsidP="00286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¿Cuál es el objetivo principal de éste práctico – describa brevemente?</w:t>
            </w:r>
          </w:p>
        </w:tc>
      </w:tr>
      <w:tr w:rsidR="00286410" w14:paraId="48BF4EBD" w14:textId="77777777" w:rsidTr="00201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46BA8785" w14:textId="77777777" w:rsidR="00286410" w:rsidRDefault="00286410" w:rsidP="00286410">
            <w:r>
              <w:t>Rta.: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C584" w14:textId="39E9197F" w:rsidR="00286410" w:rsidRDefault="00830F89" w:rsidP="002864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o10"/>
                  <w:enabled/>
                  <w:calcOnExit w:val="0"/>
                  <w:textInput/>
                </w:ffData>
              </w:fldChar>
            </w:r>
            <w:bookmarkStart w:id="12" w:name="Texto10"/>
            <w:r>
              <w:instrText xml:space="preserve"> FORMTEXT </w:instrText>
            </w:r>
            <w:r>
              <w:fldChar w:fldCharType="separate"/>
            </w:r>
            <w:r w:rsidR="007C3DF1">
              <w:t>Conectar 2 routers mediante una red WAN</w:t>
            </w:r>
            <w:r>
              <w:fldChar w:fldCharType="end"/>
            </w:r>
            <w:bookmarkEnd w:id="12"/>
          </w:p>
        </w:tc>
      </w:tr>
      <w:tr w:rsidR="00830F89" w14:paraId="5119AD59" w14:textId="77777777" w:rsidTr="0083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</w:tcPr>
          <w:p w14:paraId="6E3C972D" w14:textId="77777777" w:rsidR="00830F89" w:rsidRDefault="00830F89" w:rsidP="006A4568">
            <w:r>
              <w:t>11</w:t>
            </w:r>
          </w:p>
        </w:tc>
        <w:tc>
          <w:tcPr>
            <w:tcW w:w="7849" w:type="dxa"/>
          </w:tcPr>
          <w:p w14:paraId="2580967B" w14:textId="77777777" w:rsidR="00830F89" w:rsidRDefault="00830F89" w:rsidP="006A45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Realice una Captura de Pantalla del diagrama de Red Final del Trabajo Práctico </w:t>
            </w:r>
          </w:p>
        </w:tc>
      </w:tr>
      <w:tr w:rsidR="00830F89" w14:paraId="230F8817" w14:textId="77777777" w:rsidTr="00830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</w:tcPr>
          <w:p w14:paraId="611BFFCE" w14:textId="77777777" w:rsidR="00830F89" w:rsidRDefault="00830F89" w:rsidP="006A4568">
            <w:r>
              <w:t>Rta.:</w:t>
            </w:r>
          </w:p>
        </w:tc>
        <w:sdt>
          <w:sdtPr>
            <w:id w:val="-224763055"/>
            <w:picture/>
          </w:sdtPr>
          <w:sdtContent>
            <w:tc>
              <w:tcPr>
                <w:tcW w:w="7849" w:type="dxa"/>
              </w:tcPr>
              <w:p w14:paraId="0A315ED3" w14:textId="77777777" w:rsidR="00830F89" w:rsidRDefault="00830F89" w:rsidP="00830F8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noProof/>
                  </w:rPr>
                  <w:drawing>
                    <wp:inline distT="0" distB="0" distL="0" distR="0" wp14:anchorId="4EDF567F" wp14:editId="05E9BC90">
                      <wp:extent cx="4821326" cy="2657475"/>
                      <wp:effectExtent l="0" t="0" r="0" b="0"/>
                      <wp:docPr id="1" name="Imagen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Imagen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858915" cy="26781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</w:tbl>
    <w:p w14:paraId="25E4A01E" w14:textId="77777777" w:rsidR="00FE456A" w:rsidRDefault="00FE456A"/>
    <w:sectPr w:rsidR="00FE456A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DD1D4" w14:textId="77777777" w:rsidR="00A05C1C" w:rsidRDefault="00A05C1C" w:rsidP="00286410">
      <w:pPr>
        <w:spacing w:after="0" w:line="240" w:lineRule="auto"/>
      </w:pPr>
      <w:r>
        <w:separator/>
      </w:r>
    </w:p>
  </w:endnote>
  <w:endnote w:type="continuationSeparator" w:id="0">
    <w:p w14:paraId="1D41F805" w14:textId="77777777" w:rsidR="00A05C1C" w:rsidRDefault="00A05C1C" w:rsidP="00286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C6E0D" w14:textId="77777777" w:rsidR="004F6670" w:rsidRDefault="00AB6888" w:rsidP="00AB6888">
    <w:pPr>
      <w:pStyle w:val="Piedepgina"/>
      <w:jc w:val="center"/>
    </w:pPr>
    <w:r>
      <w:rPr>
        <w:noProof/>
      </w:rPr>
      <w:drawing>
        <wp:inline distT="0" distB="0" distL="0" distR="0" wp14:anchorId="59D152B4" wp14:editId="4E5EAACB">
          <wp:extent cx="638470" cy="486601"/>
          <wp:effectExtent l="0" t="0" r="9525" b="8890"/>
          <wp:docPr id="78105895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1058953" name="Imagen 78105895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2849" cy="4975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DE69E" w14:textId="77777777" w:rsidR="00A05C1C" w:rsidRDefault="00A05C1C" w:rsidP="00286410">
      <w:pPr>
        <w:spacing w:after="0" w:line="240" w:lineRule="auto"/>
      </w:pPr>
      <w:r>
        <w:separator/>
      </w:r>
    </w:p>
  </w:footnote>
  <w:footnote w:type="continuationSeparator" w:id="0">
    <w:p w14:paraId="6CF1F98D" w14:textId="77777777" w:rsidR="00A05C1C" w:rsidRDefault="00A05C1C" w:rsidP="002864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1D970" w14:textId="77777777" w:rsidR="00286410" w:rsidRDefault="00201E18">
    <w:pPr>
      <w:pStyle w:val="Encabezado"/>
    </w:pPr>
    <w:r>
      <w:rPr>
        <w:noProof/>
      </w:rPr>
      <w:drawing>
        <wp:anchor distT="0" distB="0" distL="114300" distR="114300" simplePos="0" relativeHeight="251663360" behindDoc="1" locked="0" layoutInCell="1" allowOverlap="1" wp14:anchorId="171965BA" wp14:editId="446042C6">
          <wp:simplePos x="0" y="0"/>
          <wp:positionH relativeFrom="column">
            <wp:posOffset>5252085</wp:posOffset>
          </wp:positionH>
          <wp:positionV relativeFrom="paragraph">
            <wp:posOffset>-325755</wp:posOffset>
          </wp:positionV>
          <wp:extent cx="1144270" cy="655955"/>
          <wp:effectExtent l="0" t="0" r="0" b="0"/>
          <wp:wrapNone/>
          <wp:docPr id="2030484247" name="Imagen 1" descr="Interfaz de usuario gráfica, Aplicación, PowerPoint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0484247" name="Imagen 1" descr="Interfaz de usuario gráfica, Aplicación, PowerPoint&#10;&#10;Descripción generada automáticamente"/>
                  <pic:cNvPicPr/>
                </pic:nvPicPr>
                <pic:blipFill rotWithShape="1">
                  <a:blip r:embed="rId1">
                    <a:alphaModFix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Texturizer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4320" t="24006" r="24018" b="23356"/>
                  <a:stretch/>
                </pic:blipFill>
                <pic:spPr bwMode="auto">
                  <a:xfrm>
                    <a:off x="0" y="0"/>
                    <a:ext cx="1144270" cy="6559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3BEE743B" wp14:editId="45EDCE28">
          <wp:simplePos x="0" y="0"/>
          <wp:positionH relativeFrom="column">
            <wp:posOffset>4040703</wp:posOffset>
          </wp:positionH>
          <wp:positionV relativeFrom="paragraph">
            <wp:posOffset>-325044</wp:posOffset>
          </wp:positionV>
          <wp:extent cx="1211720" cy="671832"/>
          <wp:effectExtent l="0" t="0" r="7620" b="0"/>
          <wp:wrapNone/>
          <wp:docPr id="668880292" name="Imagen 1" descr="Dell computadora red redes hardware hardware computadora, computadora, Red de computadoras, electrónica, computadora 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ll computadora red redes hardware hardware computadora, computadora, Red de computadoras, electrónica, computadora 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1720" cy="6718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86410">
      <w:rPr>
        <w:noProof/>
      </w:rPr>
      <w:drawing>
        <wp:anchor distT="0" distB="0" distL="114300" distR="114300" simplePos="0" relativeHeight="251658240" behindDoc="1" locked="0" layoutInCell="1" allowOverlap="1" wp14:anchorId="4F0A9C63" wp14:editId="651E6338">
          <wp:simplePos x="0" y="0"/>
          <wp:positionH relativeFrom="column">
            <wp:posOffset>-536275</wp:posOffset>
          </wp:positionH>
          <wp:positionV relativeFrom="paragraph">
            <wp:posOffset>-186277</wp:posOffset>
          </wp:positionV>
          <wp:extent cx="1513840" cy="426085"/>
          <wp:effectExtent l="0" t="0" r="0" b="0"/>
          <wp:wrapTight wrapText="bothSides">
            <wp:wrapPolygon edited="0">
              <wp:start x="0" y="0"/>
              <wp:lineTo x="0" y="20280"/>
              <wp:lineTo x="21201" y="20280"/>
              <wp:lineTo x="21201" y="0"/>
              <wp:lineTo x="0" y="0"/>
            </wp:wrapPolygon>
          </wp:wrapTight>
          <wp:docPr id="2008874007" name="Imagen 1" descr="Interfaz de usuario gráfica, Aplicación, Correo electrónic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8874007" name="Imagen 1" descr="Interfaz de usuario gráfica, Aplicación, Correo electrónico&#10;&#10;Descripción generada automáticamente"/>
                  <pic:cNvPicPr/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274" t="8311" r="41608" b="87626"/>
                  <a:stretch/>
                </pic:blipFill>
                <pic:spPr bwMode="auto">
                  <a:xfrm>
                    <a:off x="0" y="0"/>
                    <a:ext cx="1513840" cy="42608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86410">
      <w:tab/>
      <w:t>TRABAJO PRACTICO DE LABORATORIO - REDES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ocumentProtection w:edit="forms" w:enforcement="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641"/>
    <w:rsid w:val="001E7A72"/>
    <w:rsid w:val="00201E18"/>
    <w:rsid w:val="00286410"/>
    <w:rsid w:val="00344088"/>
    <w:rsid w:val="003C2ECF"/>
    <w:rsid w:val="004249FB"/>
    <w:rsid w:val="004F6670"/>
    <w:rsid w:val="0050094B"/>
    <w:rsid w:val="00506A88"/>
    <w:rsid w:val="00582F1A"/>
    <w:rsid w:val="006C70C3"/>
    <w:rsid w:val="006E329E"/>
    <w:rsid w:val="007A0D56"/>
    <w:rsid w:val="007C3DF1"/>
    <w:rsid w:val="007D322E"/>
    <w:rsid w:val="00830F89"/>
    <w:rsid w:val="00930641"/>
    <w:rsid w:val="00A05C1C"/>
    <w:rsid w:val="00A5318D"/>
    <w:rsid w:val="00AB6888"/>
    <w:rsid w:val="00B03328"/>
    <w:rsid w:val="00FE456A"/>
    <w:rsid w:val="00FE5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006D69"/>
  <w15:chartTrackingRefBased/>
  <w15:docId w15:val="{17EC3312-7928-4729-B53E-C9002C6C8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E4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FE456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2864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6410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864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6410"/>
    <w:rPr>
      <w:lang w:val="es-ES"/>
    </w:rPr>
  </w:style>
  <w:style w:type="character" w:styleId="Hipervnculo">
    <w:name w:val="Hyperlink"/>
    <w:basedOn w:val="Fuentedeprrafopredeter"/>
    <w:uiPriority w:val="99"/>
    <w:unhideWhenUsed/>
    <w:rsid w:val="004F667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66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bri\Downloads\Informe-Tp-Conectividad--Renombre-el-doumento-con-DNI---Apellido-y-Nombre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2CC66-475C-4C3D-B1D3-764A7A303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Informe-Tp-Conectividad--Renombre-el-doumento-con-DNI---Apellido-y-Nombre</Template>
  <TotalTime>122</TotalTime>
  <Pages>2</Pages>
  <Words>268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Ricardes</dc:creator>
  <cp:keywords/>
  <dc:description/>
  <cp:lastModifiedBy>Gabriel Ricardes</cp:lastModifiedBy>
  <cp:revision>5</cp:revision>
  <dcterms:created xsi:type="dcterms:W3CDTF">2023-09-29T12:32:00Z</dcterms:created>
  <dcterms:modified xsi:type="dcterms:W3CDTF">2023-09-30T20:50:00Z</dcterms:modified>
</cp:coreProperties>
</file>